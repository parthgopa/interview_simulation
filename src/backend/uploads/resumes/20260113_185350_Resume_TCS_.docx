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2A31AF45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451DFAF7" w14:textId="6C8F3523" w:rsidR="00545B7A" w:rsidRPr="00A428CA" w:rsidRDefault="003C0B7C" w:rsidP="00A428CA">
            <w:pPr>
              <w:pStyle w:val="Title"/>
            </w:pPr>
            <w:r>
              <w:t>Parth Gopani</w:t>
            </w:r>
          </w:p>
        </w:tc>
      </w:tr>
    </w:tbl>
    <w:p w14:paraId="11CE54BD" w14:textId="4FE0F029" w:rsidR="006077D9" w:rsidRPr="00E676F3" w:rsidRDefault="00E676F3" w:rsidP="00D06621">
      <w:pPr>
        <w:pStyle w:val="Contactinfo"/>
        <w:jc w:val="both"/>
        <w:rPr>
          <w:rFonts w:ascii="Calibri" w:hAnsi="Calibri" w:cs="Calibri"/>
          <w:sz w:val="22"/>
          <w:szCs w:val="22"/>
        </w:rPr>
      </w:pPr>
      <w:r>
        <w:t>Surat</w:t>
      </w:r>
      <w:r w:rsidR="00080A11">
        <w:t>, Gujarat</w:t>
      </w:r>
      <w:r w:rsidR="00A428CA" w:rsidRPr="00080A11">
        <w:t xml:space="preserve"> | </w:t>
      </w:r>
      <w:r w:rsidR="00080A11">
        <w:t>+91-8469847060</w:t>
      </w:r>
      <w:r w:rsidR="00A428CA" w:rsidRPr="00080A11">
        <w:t xml:space="preserve"> |</w:t>
      </w:r>
      <w:r w:rsidR="00080A11">
        <w:t xml:space="preserve"> </w:t>
      </w:r>
      <w:hyperlink r:id="rId11" w:history="1">
        <w:r w:rsidR="003A07DF" w:rsidRPr="00E676F3">
          <w:rPr>
            <w:rStyle w:val="Hyperlink"/>
            <w:rFonts w:ascii="Calibri" w:hAnsi="Calibri" w:cs="Calibri"/>
            <w:sz w:val="22"/>
            <w:szCs w:val="22"/>
            <w:lang w:val="en-IN"/>
          </w:rPr>
          <w:t>bdgopani3@gmail.com</w:t>
        </w:r>
      </w:hyperlink>
      <w:r w:rsidR="00A428CA" w:rsidRPr="00E676F3">
        <w:rPr>
          <w:sz w:val="22"/>
          <w:szCs w:val="22"/>
        </w:rPr>
        <w:t xml:space="preserve"> | </w:t>
      </w:r>
      <w:hyperlink r:id="rId12" w:history="1">
        <w:r w:rsidR="006077D9" w:rsidRPr="00E676F3">
          <w:rPr>
            <w:rStyle w:val="Hyperlink"/>
            <w:rFonts w:ascii="Calibri" w:hAnsi="Calibri" w:cs="Calibri"/>
            <w:spacing w:val="-4"/>
            <w:sz w:val="22"/>
            <w:szCs w:val="22"/>
          </w:rPr>
          <w:t>linkedin.com/in/parth-gopani-899181253</w:t>
        </w:r>
      </w:hyperlink>
    </w:p>
    <w:p w14:paraId="4F1DC63A" w14:textId="339594B4" w:rsidR="00A428CA" w:rsidRPr="00080A11" w:rsidRDefault="00A428CA" w:rsidP="00D06621">
      <w:pPr>
        <w:pStyle w:val="Contact"/>
        <w:jc w:val="both"/>
      </w:pPr>
    </w:p>
    <w:p w14:paraId="7627EE3C" w14:textId="77777777" w:rsidR="00EA428F" w:rsidRPr="00A428CA" w:rsidRDefault="00EA428F" w:rsidP="00EA428F">
      <w:pPr>
        <w:pStyle w:val="Heading1"/>
      </w:pPr>
      <w:r w:rsidRPr="00A428CA">
        <w:t>Education</w:t>
      </w:r>
    </w:p>
    <w:p w14:paraId="1349A117" w14:textId="11B210D6" w:rsidR="007228BF" w:rsidRDefault="007228BF" w:rsidP="004C3950">
      <w:pPr>
        <w:pStyle w:val="Heading2"/>
        <w:spacing w:before="88"/>
        <w:rPr>
          <w:spacing w:val="-2"/>
        </w:rPr>
      </w:pPr>
      <w:r>
        <w:rPr>
          <w:spacing w:val="-2"/>
        </w:rPr>
        <w:t>The Maharaja Sayajirao University of Baroda</w:t>
      </w:r>
      <w:r w:rsidR="004C3950">
        <w:rPr>
          <w:spacing w:val="-2"/>
        </w:rPr>
        <w:t xml:space="preserve">                                                          2022-2026</w:t>
      </w:r>
    </w:p>
    <w:p w14:paraId="04EB3FF1" w14:textId="3A3068E0" w:rsidR="007228BF" w:rsidRPr="007228BF" w:rsidRDefault="007A2D7F" w:rsidP="007228BF">
      <w:r>
        <w:t xml:space="preserve">Computer Science and </w:t>
      </w:r>
      <w:r w:rsidR="004147B7">
        <w:t xml:space="preserve">Engineering | </w:t>
      </w:r>
      <w:r w:rsidR="00313BF9">
        <w:t>CGPA:</w:t>
      </w:r>
      <w:r w:rsidR="00382157">
        <w:t xml:space="preserve"> 7.84</w:t>
      </w:r>
    </w:p>
    <w:p w14:paraId="094C447A" w14:textId="77777777" w:rsidR="00EA428F" w:rsidRPr="00A428CA" w:rsidRDefault="00EA428F" w:rsidP="00EA428F">
      <w:pPr>
        <w:pStyle w:val="Heading2"/>
      </w:pPr>
    </w:p>
    <w:p w14:paraId="26A5AC08" w14:textId="1FBCD204" w:rsidR="004D456D" w:rsidRDefault="004D456D" w:rsidP="004D456D">
      <w:pPr>
        <w:pStyle w:val="Heading2"/>
        <w:spacing w:before="88"/>
        <w:rPr>
          <w:spacing w:val="-2"/>
        </w:rPr>
      </w:pPr>
      <w:r>
        <w:rPr>
          <w:spacing w:val="-2"/>
        </w:rPr>
        <w:t>sHREE sWAMINARAYAN GURUKUL VIDHAYALA                                                                      2020-2022</w:t>
      </w:r>
    </w:p>
    <w:p w14:paraId="2CCE1790" w14:textId="0F00A570" w:rsidR="00A45322" w:rsidRDefault="00876025" w:rsidP="004D456D">
      <w:r>
        <w:t xml:space="preserve">Major in </w:t>
      </w:r>
      <w:r w:rsidR="004147B7">
        <w:t xml:space="preserve">Mathematics </w:t>
      </w:r>
      <w:r w:rsidR="00313BF9">
        <w:t>| Percentage:</w:t>
      </w:r>
      <w:r w:rsidR="004D456D">
        <w:t xml:space="preserve"> 86.3 %</w:t>
      </w:r>
    </w:p>
    <w:p w14:paraId="777E7A16" w14:textId="2F714041" w:rsidR="00A45322" w:rsidRDefault="00A45322" w:rsidP="00A45322">
      <w:pPr>
        <w:pStyle w:val="Heading1"/>
      </w:pPr>
      <w: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658"/>
      </w:tblGrid>
      <w:tr w:rsidR="00913665" w14:paraId="2DE7B375" w14:textId="77777777" w:rsidTr="00E676F3">
        <w:tc>
          <w:tcPr>
            <w:tcW w:w="2268" w:type="dxa"/>
          </w:tcPr>
          <w:p w14:paraId="2B160492" w14:textId="1905DB29" w:rsidR="00913665" w:rsidRDefault="00913665" w:rsidP="002D3689">
            <w:pPr>
              <w:pStyle w:val="ListBullet"/>
            </w:pPr>
            <w:r>
              <w:t>Languages</w:t>
            </w:r>
          </w:p>
        </w:tc>
        <w:tc>
          <w:tcPr>
            <w:tcW w:w="7658" w:type="dxa"/>
          </w:tcPr>
          <w:p w14:paraId="06BA2345" w14:textId="67059E24" w:rsidR="00913665" w:rsidRDefault="002A10CE" w:rsidP="00A45322">
            <w:r>
              <w:t xml:space="preserve">Python, </w:t>
            </w:r>
            <w:r w:rsidR="007046EB">
              <w:t>JavaScript</w:t>
            </w:r>
          </w:p>
        </w:tc>
      </w:tr>
      <w:tr w:rsidR="00066E73" w14:paraId="713C1308" w14:textId="77777777" w:rsidTr="00E676F3">
        <w:tc>
          <w:tcPr>
            <w:tcW w:w="2268" w:type="dxa"/>
          </w:tcPr>
          <w:p w14:paraId="4EC6D99E" w14:textId="71535027" w:rsidR="00066E73" w:rsidRDefault="00A262CB" w:rsidP="002D3689">
            <w:pPr>
              <w:pStyle w:val="ListBullet"/>
            </w:pPr>
            <w:r>
              <w:t>Web &amp; Mobile</w:t>
            </w:r>
          </w:p>
        </w:tc>
        <w:tc>
          <w:tcPr>
            <w:tcW w:w="7658" w:type="dxa"/>
          </w:tcPr>
          <w:p w14:paraId="3D975246" w14:textId="41A7DB7C" w:rsidR="00A262CB" w:rsidRDefault="00A262CB" w:rsidP="00A45322">
            <w:r>
              <w:t>ReactJS, React Native,</w:t>
            </w:r>
            <w:r w:rsidR="006228BC">
              <w:t xml:space="preserve"> HTML5, </w:t>
            </w:r>
            <w:r w:rsidR="00D06621">
              <w:t>Tailwind CSS</w:t>
            </w:r>
            <w:r w:rsidR="00D747FA">
              <w:t>, Bootstrap</w:t>
            </w:r>
          </w:p>
        </w:tc>
      </w:tr>
      <w:tr w:rsidR="00A262CB" w14:paraId="3532D0CA" w14:textId="77777777" w:rsidTr="00E676F3">
        <w:tc>
          <w:tcPr>
            <w:tcW w:w="2268" w:type="dxa"/>
          </w:tcPr>
          <w:p w14:paraId="69D95B27" w14:textId="491F0EC1" w:rsidR="00A262CB" w:rsidRDefault="006C0C20" w:rsidP="002D3689">
            <w:pPr>
              <w:pStyle w:val="ListBullet"/>
            </w:pPr>
            <w:r w:rsidRPr="006C0C20">
              <w:t>AI &amp; Data Science</w:t>
            </w:r>
          </w:p>
        </w:tc>
        <w:tc>
          <w:tcPr>
            <w:tcW w:w="7658" w:type="dxa"/>
          </w:tcPr>
          <w:p w14:paraId="528AE2FC" w14:textId="120C1FF9" w:rsidR="00A262CB" w:rsidRDefault="006C0C20" w:rsidP="00A45322">
            <w:r w:rsidRPr="006C0C20">
              <w:t>Machine Learning, Computer Vision (OpenCV), Pandas, Neural Networks</w:t>
            </w:r>
            <w:r w:rsidR="007241D0">
              <w:t>, AI Agents(n8n)</w:t>
            </w:r>
            <w:r w:rsidR="003C79FA">
              <w:t>, Prompt Engineering</w:t>
            </w:r>
          </w:p>
        </w:tc>
      </w:tr>
      <w:tr w:rsidR="00913665" w14:paraId="62AFC1EE" w14:textId="77777777" w:rsidTr="00E676F3">
        <w:tc>
          <w:tcPr>
            <w:tcW w:w="2268" w:type="dxa"/>
          </w:tcPr>
          <w:p w14:paraId="7A2A14CE" w14:textId="1DBD0920" w:rsidR="00913665" w:rsidRDefault="00913665" w:rsidP="002D3689">
            <w:pPr>
              <w:pStyle w:val="ListBullet"/>
            </w:pPr>
            <w:r>
              <w:t>Tools</w:t>
            </w:r>
            <w:r w:rsidR="006C0C20">
              <w:t xml:space="preserve"> &amp; DevOps</w:t>
            </w:r>
          </w:p>
        </w:tc>
        <w:tc>
          <w:tcPr>
            <w:tcW w:w="7658" w:type="dxa"/>
          </w:tcPr>
          <w:p w14:paraId="3B6D1447" w14:textId="7813E3B8" w:rsidR="00913665" w:rsidRDefault="001375E4" w:rsidP="00A45322">
            <w:r>
              <w:t>Git, GitHub, Windsurf Editor</w:t>
            </w:r>
            <w:r w:rsidR="00280987">
              <w:t xml:space="preserve"> </w:t>
            </w:r>
          </w:p>
        </w:tc>
      </w:tr>
      <w:tr w:rsidR="00913665" w14:paraId="5099D493" w14:textId="77777777" w:rsidTr="00E676F3">
        <w:tc>
          <w:tcPr>
            <w:tcW w:w="2268" w:type="dxa"/>
          </w:tcPr>
          <w:p w14:paraId="0BAFB502" w14:textId="549440F0" w:rsidR="00913665" w:rsidRDefault="00913665" w:rsidP="002D3689">
            <w:pPr>
              <w:pStyle w:val="ListBullet"/>
            </w:pPr>
            <w:r>
              <w:t>Soft Skills</w:t>
            </w:r>
          </w:p>
        </w:tc>
        <w:tc>
          <w:tcPr>
            <w:tcW w:w="7658" w:type="dxa"/>
          </w:tcPr>
          <w:p w14:paraId="67BED1AB" w14:textId="77777777" w:rsidR="00913665" w:rsidRDefault="006228BC" w:rsidP="00A45322">
            <w:r w:rsidRPr="006228BC">
              <w:t>Technical Leadership, Project Management, Problem Solving</w:t>
            </w:r>
          </w:p>
          <w:p w14:paraId="6EBFD6A1" w14:textId="084E723E" w:rsidR="007241D0" w:rsidRDefault="007241D0" w:rsidP="00A45322"/>
        </w:tc>
      </w:tr>
    </w:tbl>
    <w:p w14:paraId="6145056A" w14:textId="77777777" w:rsidR="0075155B" w:rsidRPr="00A428CA" w:rsidRDefault="00A428CA" w:rsidP="00A428CA">
      <w:pPr>
        <w:pStyle w:val="Heading1"/>
      </w:pPr>
      <w:r w:rsidRPr="00A428CA">
        <w:t>Experience</w:t>
      </w:r>
    </w:p>
    <w:p w14:paraId="2FEDAB9F" w14:textId="2EE277FC" w:rsidR="0075155B" w:rsidRDefault="00D50251" w:rsidP="002E4EC7">
      <w:pPr>
        <w:pStyle w:val="Heading2"/>
      </w:pPr>
      <w:r>
        <w:t>Software Developer Intern</w:t>
      </w:r>
      <w:r w:rsidR="008A2E58">
        <w:t xml:space="preserve"> </w:t>
      </w:r>
      <w:r w:rsidR="00A428CA" w:rsidRPr="0066464D">
        <w:t xml:space="preserve">| </w:t>
      </w:r>
      <w:r w:rsidR="005C6328">
        <w:t>Sanrusha- LLC</w:t>
      </w:r>
      <w:r w:rsidR="0066464D" w:rsidRPr="0066464D">
        <w:t xml:space="preserve"> </w:t>
      </w:r>
      <w:r w:rsidR="00A428CA" w:rsidRPr="0066464D">
        <w:t xml:space="preserve">| </w:t>
      </w:r>
      <w:r w:rsidR="00A37CC5">
        <w:t>Dec</w:t>
      </w:r>
      <w:r w:rsidR="0066464D" w:rsidRPr="0066464D">
        <w:t xml:space="preserve"> </w:t>
      </w:r>
      <w:r w:rsidR="00A428CA" w:rsidRPr="0066464D">
        <w:t>20</w:t>
      </w:r>
      <w:r w:rsidR="00A37CC5">
        <w:t>24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66464D" w:rsidRPr="0066464D">
        <w:t>Present</w:t>
      </w:r>
    </w:p>
    <w:p w14:paraId="5E78A826" w14:textId="4F4040C5" w:rsidR="00916FB8" w:rsidRPr="00916FB8" w:rsidRDefault="00916FB8" w:rsidP="00916FB8">
      <w:pPr>
        <w:rPr>
          <w:rFonts w:cs="Calibri"/>
          <w:sz w:val="21"/>
          <w:szCs w:val="21"/>
        </w:rPr>
      </w:pPr>
      <w:r w:rsidRPr="00916FB8">
        <w:rPr>
          <w:rFonts w:cs="Calibri"/>
          <w:sz w:val="21"/>
          <w:szCs w:val="21"/>
        </w:rPr>
        <w:t>Technologies: React JS, Python (Flask), Mongo DB (No SQL), React-Native</w:t>
      </w:r>
    </w:p>
    <w:p w14:paraId="032DCDCF" w14:textId="0917D575" w:rsidR="003C46C7" w:rsidRPr="006052DC" w:rsidRDefault="003C46C7" w:rsidP="003C46C7">
      <w:pPr>
        <w:pStyle w:val="ListBullet"/>
        <w:rPr>
          <w:rFonts w:cs="Calibri"/>
        </w:rPr>
      </w:pPr>
      <w:r w:rsidRPr="006052DC">
        <w:rPr>
          <w:rFonts w:cs="Calibri"/>
        </w:rPr>
        <w:t xml:space="preserve">Developed a </w:t>
      </w:r>
      <w:r w:rsidRPr="006052DC">
        <w:rPr>
          <w:rFonts w:cs="Calibri"/>
          <w:b/>
          <w:bCs/>
        </w:rPr>
        <w:t xml:space="preserve">Subscription based Business Modal </w:t>
      </w:r>
      <w:r w:rsidRPr="006052DC">
        <w:rPr>
          <w:rFonts w:cs="Calibri"/>
        </w:rPr>
        <w:t xml:space="preserve">using </w:t>
      </w:r>
      <w:r w:rsidRPr="006052DC">
        <w:rPr>
          <w:rFonts w:cs="Calibri"/>
          <w:b/>
          <w:bCs/>
        </w:rPr>
        <w:t>PayPal Payment Gateway integration</w:t>
      </w:r>
      <w:r w:rsidRPr="006052DC">
        <w:rPr>
          <w:rFonts w:cs="Calibri"/>
        </w:rPr>
        <w:t xml:space="preserve"> </w:t>
      </w:r>
      <w:r w:rsidR="006052DC">
        <w:rPr>
          <w:rFonts w:cs="Calibri"/>
        </w:rPr>
        <w:t xml:space="preserve">and </w:t>
      </w:r>
      <w:r w:rsidR="006052DC" w:rsidRPr="006052DC">
        <w:rPr>
          <w:rFonts w:cs="Calibri"/>
          <w:b/>
          <w:bCs/>
        </w:rPr>
        <w:t>Stripe Payment</w:t>
      </w:r>
      <w:r w:rsidRPr="006052DC">
        <w:rPr>
          <w:rFonts w:cs="Calibri"/>
          <w:b/>
          <w:bCs/>
        </w:rPr>
        <w:t>,</w:t>
      </w:r>
      <w:r w:rsidRPr="006052DC">
        <w:rPr>
          <w:rFonts w:cs="Calibri"/>
        </w:rPr>
        <w:t xml:space="preserve"> along with </w:t>
      </w:r>
      <w:r w:rsidRPr="006052DC">
        <w:rPr>
          <w:rFonts w:cs="Calibri"/>
          <w:b/>
          <w:bCs/>
        </w:rPr>
        <w:t>Auto-payment</w:t>
      </w:r>
      <w:r w:rsidRPr="006052DC">
        <w:rPr>
          <w:rFonts w:cs="Calibri"/>
        </w:rPr>
        <w:t xml:space="preserve"> enable</w:t>
      </w:r>
      <w:r w:rsidRPr="006052DC">
        <w:rPr>
          <w:rFonts w:cs="Calibri"/>
          <w:b/>
          <w:bCs/>
        </w:rPr>
        <w:t>.</w:t>
      </w:r>
    </w:p>
    <w:p w14:paraId="0B14CC66" w14:textId="426BF29E" w:rsidR="00583F35" w:rsidRPr="006052DC" w:rsidRDefault="00583F35" w:rsidP="00583F35">
      <w:pPr>
        <w:pStyle w:val="ListBullet"/>
        <w:rPr>
          <w:rFonts w:cs="Calibri"/>
        </w:rPr>
      </w:pPr>
      <w:r w:rsidRPr="006052DC">
        <w:rPr>
          <w:rFonts w:cs="Calibri"/>
        </w:rPr>
        <w:t xml:space="preserve">Build the </w:t>
      </w:r>
      <w:r w:rsidRPr="006052DC">
        <w:rPr>
          <w:rFonts w:cs="Calibri"/>
          <w:b/>
          <w:bCs/>
        </w:rPr>
        <w:t>Calendar Events</w:t>
      </w:r>
      <w:r w:rsidRPr="006052DC">
        <w:rPr>
          <w:rFonts w:cs="Calibri"/>
        </w:rPr>
        <w:t xml:space="preserve"> from User, Vendor and Admin perspective.</w:t>
      </w:r>
    </w:p>
    <w:p w14:paraId="7A95048F" w14:textId="77777777" w:rsidR="002F0661" w:rsidRPr="006052DC" w:rsidRDefault="002F0661" w:rsidP="002F0661">
      <w:pPr>
        <w:pStyle w:val="ListBullet"/>
        <w:rPr>
          <w:rFonts w:cs="Calibri"/>
        </w:rPr>
      </w:pPr>
      <w:r w:rsidRPr="006052DC">
        <w:rPr>
          <w:rFonts w:cs="Calibri"/>
          <w:w w:val="105"/>
        </w:rPr>
        <w:t>Collaborated</w:t>
      </w:r>
      <w:r w:rsidRPr="006052DC">
        <w:rPr>
          <w:rFonts w:cs="Calibri"/>
          <w:spacing w:val="33"/>
          <w:w w:val="105"/>
        </w:rPr>
        <w:t xml:space="preserve"> </w:t>
      </w:r>
      <w:r w:rsidRPr="006052DC">
        <w:rPr>
          <w:rFonts w:cs="Calibri"/>
          <w:w w:val="105"/>
        </w:rPr>
        <w:t>with</w:t>
      </w:r>
      <w:r w:rsidRPr="006052DC">
        <w:rPr>
          <w:rFonts w:cs="Calibri"/>
          <w:spacing w:val="33"/>
          <w:w w:val="105"/>
        </w:rPr>
        <w:t xml:space="preserve"> </w:t>
      </w:r>
      <w:r w:rsidRPr="006052DC">
        <w:rPr>
          <w:rFonts w:cs="Calibri"/>
          <w:w w:val="105"/>
        </w:rPr>
        <w:t>senior</w:t>
      </w:r>
      <w:r w:rsidRPr="006052DC">
        <w:rPr>
          <w:rFonts w:cs="Calibri"/>
          <w:spacing w:val="33"/>
          <w:w w:val="105"/>
        </w:rPr>
        <w:t xml:space="preserve"> </w:t>
      </w:r>
      <w:r w:rsidRPr="006052DC">
        <w:rPr>
          <w:rFonts w:cs="Calibri"/>
          <w:w w:val="105"/>
        </w:rPr>
        <w:t xml:space="preserve">developers on </w:t>
      </w:r>
      <w:r w:rsidRPr="006052DC">
        <w:rPr>
          <w:rFonts w:cs="Calibri"/>
          <w:b/>
          <w:bCs/>
          <w:w w:val="105"/>
        </w:rPr>
        <w:t xml:space="preserve">debugging </w:t>
      </w:r>
      <w:r w:rsidRPr="006052DC">
        <w:rPr>
          <w:rFonts w:cs="Calibri"/>
          <w:w w:val="105"/>
        </w:rPr>
        <w:t xml:space="preserve">and improved </w:t>
      </w:r>
      <w:r w:rsidRPr="006052DC">
        <w:rPr>
          <w:rFonts w:cs="Calibri"/>
          <w:b/>
          <w:bCs/>
          <w:w w:val="105"/>
        </w:rPr>
        <w:t>software performance</w:t>
      </w:r>
      <w:r w:rsidRPr="006052DC">
        <w:rPr>
          <w:rFonts w:cs="Calibri"/>
          <w:w w:val="105"/>
        </w:rPr>
        <w:t xml:space="preserve"> and stability.</w:t>
      </w:r>
    </w:p>
    <w:p w14:paraId="1F393C86" w14:textId="619D623D" w:rsidR="00DB340F" w:rsidRPr="006052DC" w:rsidRDefault="00DB340F" w:rsidP="00DB340F">
      <w:pPr>
        <w:pStyle w:val="ListBullet"/>
        <w:rPr>
          <w:rFonts w:cs="Calibri"/>
        </w:rPr>
      </w:pPr>
      <w:r w:rsidRPr="006052DC">
        <w:rPr>
          <w:rFonts w:cs="Calibri"/>
        </w:rPr>
        <w:t xml:space="preserve">Get industry level knowledge of </w:t>
      </w:r>
      <w:r w:rsidRPr="006052DC">
        <w:rPr>
          <w:rFonts w:cs="Calibri"/>
          <w:b/>
          <w:bCs/>
        </w:rPr>
        <w:t>Git</w:t>
      </w:r>
      <w:r w:rsidR="006E195A">
        <w:rPr>
          <w:rFonts w:cs="Calibri"/>
          <w:b/>
          <w:bCs/>
        </w:rPr>
        <w:t xml:space="preserve"> </w:t>
      </w:r>
      <w:r w:rsidR="006E195A" w:rsidRPr="006E195A">
        <w:rPr>
          <w:rFonts w:cs="Calibri"/>
        </w:rPr>
        <w:t>and</w:t>
      </w:r>
      <w:r w:rsidR="006E195A">
        <w:rPr>
          <w:rFonts w:cs="Calibri"/>
          <w:b/>
          <w:bCs/>
        </w:rPr>
        <w:t xml:space="preserve"> </w:t>
      </w:r>
      <w:r w:rsidR="004147B7">
        <w:rPr>
          <w:rFonts w:cs="Calibri"/>
          <w:b/>
          <w:bCs/>
        </w:rPr>
        <w:t>GitHub</w:t>
      </w:r>
      <w:r w:rsidRPr="006052DC">
        <w:rPr>
          <w:rFonts w:cs="Calibri"/>
        </w:rPr>
        <w:t xml:space="preserve"> and prevention of Code overstepping, along with importance of </w:t>
      </w:r>
      <w:r w:rsidRPr="006052DC">
        <w:rPr>
          <w:rFonts w:cs="Calibri"/>
          <w:b/>
          <w:bCs/>
        </w:rPr>
        <w:t>Pull Requests (PR).</w:t>
      </w:r>
    </w:p>
    <w:p w14:paraId="16EBD81D" w14:textId="3D44CE2B" w:rsidR="00DB340F" w:rsidRPr="006052DC" w:rsidRDefault="006052DC" w:rsidP="006052DC">
      <w:pPr>
        <w:pStyle w:val="ListBullet"/>
        <w:rPr>
          <w:rFonts w:cs="Calibri"/>
          <w:sz w:val="20"/>
          <w:szCs w:val="20"/>
        </w:rPr>
      </w:pPr>
      <w:r w:rsidRPr="006052DC">
        <w:rPr>
          <w:rFonts w:cs="Calibri"/>
        </w:rPr>
        <w:t xml:space="preserve">Developing the </w:t>
      </w:r>
      <w:r w:rsidRPr="006052DC">
        <w:rPr>
          <w:rFonts w:cs="Calibri"/>
          <w:b/>
          <w:bCs/>
        </w:rPr>
        <w:t>IOS Mobile application</w:t>
      </w:r>
      <w:r w:rsidRPr="006052DC">
        <w:rPr>
          <w:rFonts w:cs="Calibri"/>
        </w:rPr>
        <w:t xml:space="preserve"> using React-Native technology</w:t>
      </w:r>
      <w:r w:rsidRPr="006052DC">
        <w:rPr>
          <w:rFonts w:cs="Calibri"/>
          <w:sz w:val="20"/>
          <w:szCs w:val="20"/>
        </w:rPr>
        <w:t>.</w:t>
      </w:r>
    </w:p>
    <w:p w14:paraId="7A97646E" w14:textId="66FC19C6" w:rsidR="0075155B" w:rsidRDefault="00E071FD" w:rsidP="0066464D">
      <w:pPr>
        <w:pStyle w:val="Heading2"/>
      </w:pPr>
      <w:r>
        <w:t>Software Developer Intern</w:t>
      </w:r>
      <w:r w:rsidRPr="0066464D">
        <w:t xml:space="preserve"> </w:t>
      </w:r>
      <w:r w:rsidR="00A428CA" w:rsidRPr="0066464D">
        <w:t xml:space="preserve">| </w:t>
      </w:r>
      <w:r w:rsidR="00362762">
        <w:t>CyberEdge solutions</w:t>
      </w:r>
      <w:r w:rsidR="0066464D" w:rsidRPr="0066464D">
        <w:t xml:space="preserve"> </w:t>
      </w:r>
      <w:r w:rsidR="00A428CA" w:rsidRPr="0066464D">
        <w:t xml:space="preserve">| </w:t>
      </w:r>
      <w:r w:rsidR="00362762">
        <w:t>Nov</w:t>
      </w:r>
      <w:r w:rsidR="0066464D" w:rsidRPr="0066464D">
        <w:t xml:space="preserve"> </w:t>
      </w:r>
      <w:r w:rsidR="00A428CA" w:rsidRPr="0066464D">
        <w:t>20</w:t>
      </w:r>
      <w:r w:rsidR="00362762">
        <w:t>24</w:t>
      </w:r>
      <w:r w:rsidR="00A428CA" w:rsidRPr="0066464D">
        <w:t xml:space="preserve"> </w:t>
      </w:r>
      <w:r w:rsidR="002764F4" w:rsidRPr="0066464D">
        <w:t>–</w:t>
      </w:r>
      <w:r w:rsidR="00A428CA" w:rsidRPr="0066464D">
        <w:t xml:space="preserve"> </w:t>
      </w:r>
      <w:r w:rsidR="00362762">
        <w:t>feb</w:t>
      </w:r>
      <w:r w:rsidR="0066464D" w:rsidRPr="0066464D">
        <w:t xml:space="preserve"> </w:t>
      </w:r>
      <w:r w:rsidR="00A428CA" w:rsidRPr="0066464D">
        <w:t>20</w:t>
      </w:r>
      <w:r w:rsidR="00362762">
        <w:t>25</w:t>
      </w:r>
    </w:p>
    <w:p w14:paraId="1FED3848" w14:textId="5C8A7647" w:rsidR="00B7454C" w:rsidRPr="004E4A4B" w:rsidRDefault="00B7454C" w:rsidP="00B7454C">
      <w:pPr>
        <w:rPr>
          <w:rFonts w:ascii="Calibri" w:hAnsi="Calibri" w:cs="Calibri"/>
          <w:sz w:val="21"/>
          <w:szCs w:val="21"/>
        </w:rPr>
      </w:pPr>
      <w:r w:rsidRPr="00217932">
        <w:rPr>
          <w:rFonts w:ascii="Calibri" w:hAnsi="Calibri" w:cs="Calibri"/>
          <w:sz w:val="21"/>
          <w:szCs w:val="21"/>
        </w:rPr>
        <w:t xml:space="preserve">Technologies: </w:t>
      </w:r>
      <w:r>
        <w:rPr>
          <w:rFonts w:ascii="Calibri" w:hAnsi="Calibri" w:cs="Calibri"/>
          <w:sz w:val="21"/>
          <w:szCs w:val="21"/>
        </w:rPr>
        <w:t>AI,</w:t>
      </w:r>
      <w:r w:rsidR="004147B7">
        <w:rPr>
          <w:rFonts w:ascii="Calibri" w:hAnsi="Calibri" w:cs="Calibri"/>
          <w:sz w:val="21"/>
          <w:szCs w:val="21"/>
        </w:rPr>
        <w:t xml:space="preserve"> ML, </w:t>
      </w:r>
      <w:r w:rsidR="00D06621">
        <w:rPr>
          <w:rFonts w:ascii="Calibri" w:hAnsi="Calibri" w:cs="Calibri"/>
          <w:sz w:val="21"/>
          <w:szCs w:val="21"/>
        </w:rPr>
        <w:t>Python</w:t>
      </w:r>
    </w:p>
    <w:p w14:paraId="0153C8D9" w14:textId="77777777" w:rsidR="004147B7" w:rsidRDefault="004101E5" w:rsidP="00A428CA">
      <w:pPr>
        <w:pStyle w:val="ListBullet"/>
      </w:pPr>
      <w:r w:rsidRPr="004101E5">
        <w:rPr>
          <w:b/>
          <w:bCs/>
        </w:rPr>
        <w:t>Developed an automated pipeline</w:t>
      </w:r>
      <w:r w:rsidRPr="004101E5">
        <w:t xml:space="preserve"> using </w:t>
      </w:r>
      <w:r w:rsidRPr="004101E5">
        <w:rPr>
          <w:b/>
          <w:bCs/>
        </w:rPr>
        <w:t>Python</w:t>
      </w:r>
      <w:r w:rsidRPr="004101E5">
        <w:t xml:space="preserve">, </w:t>
      </w:r>
      <w:r w:rsidRPr="004101E5">
        <w:rPr>
          <w:b/>
          <w:bCs/>
        </w:rPr>
        <w:t>OpenCV</w:t>
      </w:r>
      <w:r w:rsidRPr="004101E5">
        <w:t xml:space="preserve">, and </w:t>
      </w:r>
      <w:r w:rsidRPr="004101E5">
        <w:rPr>
          <w:b/>
          <w:bCs/>
        </w:rPr>
        <w:t>Deep Learning OCR</w:t>
      </w:r>
      <w:r w:rsidRPr="004101E5">
        <w:t xml:space="preserve"> to digitize legacy engineering drawings and blueprints.</w:t>
      </w:r>
    </w:p>
    <w:p w14:paraId="4A5E61DB" w14:textId="277B9413" w:rsidR="004147B7" w:rsidRDefault="004147B7" w:rsidP="004147B7">
      <w:pPr>
        <w:pStyle w:val="ListBullet"/>
      </w:pPr>
      <w:r>
        <w:rPr>
          <w:b/>
          <w:bCs/>
        </w:rPr>
        <w:t>Implemented complex logic</w:t>
      </w:r>
      <w:r>
        <w:t xml:space="preserve"> to handle image noise and text rotation, successfully extracting geometrical measurements and filtering irrelevant labels using Regex.</w:t>
      </w:r>
    </w:p>
    <w:p w14:paraId="21DCEA59" w14:textId="4E40D894" w:rsidR="004147B7" w:rsidRDefault="004147B7" w:rsidP="004147B7">
      <w:pPr>
        <w:pStyle w:val="ListBullet"/>
      </w:pPr>
      <w:r>
        <w:rPr>
          <w:b/>
          <w:bCs/>
        </w:rPr>
        <w:t>Engineered a data extraction script</w:t>
      </w:r>
      <w:r>
        <w:t xml:space="preserve"> that converts unstructured visual data into structured </w:t>
      </w:r>
      <w:r>
        <w:rPr>
          <w:b/>
          <w:bCs/>
        </w:rPr>
        <w:t>CSV formats</w:t>
      </w:r>
      <w:r>
        <w:t>, eliminating manual data entry and enabling downstream data analysis.</w:t>
      </w:r>
    </w:p>
    <w:p w14:paraId="0AD86658" w14:textId="77777777" w:rsidR="00FB5F0B" w:rsidRDefault="00FB5F0B" w:rsidP="00FB5F0B">
      <w:pPr>
        <w:pStyle w:val="ListBullet"/>
        <w:numPr>
          <w:ilvl w:val="0"/>
          <w:numId w:val="0"/>
        </w:numPr>
        <w:ind w:left="216" w:hanging="216"/>
      </w:pPr>
    </w:p>
    <w:p w14:paraId="56E4E910" w14:textId="77777777" w:rsidR="00FB5F0B" w:rsidRDefault="00FB5F0B" w:rsidP="00FB5F0B">
      <w:pPr>
        <w:pStyle w:val="ListBullet"/>
        <w:numPr>
          <w:ilvl w:val="0"/>
          <w:numId w:val="0"/>
        </w:numPr>
        <w:ind w:left="216" w:hanging="216"/>
      </w:pPr>
    </w:p>
    <w:p w14:paraId="731709F5" w14:textId="49E2A03E" w:rsidR="00FB5F0B" w:rsidRDefault="00FB5F0B" w:rsidP="00FB5F0B">
      <w:pPr>
        <w:pStyle w:val="Heading2"/>
      </w:pPr>
      <w:r>
        <w:t>AI</w:t>
      </w:r>
      <w:r>
        <w:t xml:space="preserve"> Intern</w:t>
      </w:r>
      <w:r w:rsidRPr="0066464D">
        <w:t xml:space="preserve"> | </w:t>
      </w:r>
      <w:r>
        <w:t>ONEWEBMART</w:t>
      </w:r>
      <w:r>
        <w:t xml:space="preserve"> solutions</w:t>
      </w:r>
      <w:r w:rsidRPr="0066464D">
        <w:t xml:space="preserve"> | </w:t>
      </w:r>
      <w:r>
        <w:t>jan</w:t>
      </w:r>
      <w:r w:rsidRPr="0066464D">
        <w:t xml:space="preserve"> 20</w:t>
      </w:r>
      <w:r>
        <w:t>2</w:t>
      </w:r>
      <w:r>
        <w:t>6</w:t>
      </w:r>
      <w:r w:rsidRPr="0066464D">
        <w:t xml:space="preserve"> – </w:t>
      </w:r>
      <w:r>
        <w:t>mar</w:t>
      </w:r>
      <w:r w:rsidRPr="0066464D">
        <w:t xml:space="preserve"> 20</w:t>
      </w:r>
      <w:r>
        <w:t>2</w:t>
      </w:r>
      <w:r>
        <w:t>6</w:t>
      </w:r>
    </w:p>
    <w:p w14:paraId="55E60340" w14:textId="021E08A0" w:rsidR="00FB5F0B" w:rsidRPr="004E4A4B" w:rsidRDefault="00FB5F0B" w:rsidP="00FB5F0B">
      <w:pPr>
        <w:rPr>
          <w:rFonts w:ascii="Calibri" w:hAnsi="Calibri" w:cs="Calibri"/>
          <w:sz w:val="21"/>
          <w:szCs w:val="21"/>
        </w:rPr>
      </w:pPr>
      <w:r w:rsidRPr="00217932">
        <w:rPr>
          <w:rFonts w:ascii="Calibri" w:hAnsi="Calibri" w:cs="Calibri"/>
          <w:sz w:val="21"/>
          <w:szCs w:val="21"/>
        </w:rPr>
        <w:t xml:space="preserve">Technologies: </w:t>
      </w:r>
      <w:r>
        <w:rPr>
          <w:rFonts w:ascii="Calibri" w:hAnsi="Calibri" w:cs="Calibri"/>
          <w:sz w:val="21"/>
          <w:szCs w:val="21"/>
        </w:rPr>
        <w:t>AI, ML, Python</w:t>
      </w:r>
      <w:r>
        <w:rPr>
          <w:rFonts w:ascii="Calibri" w:hAnsi="Calibri" w:cs="Calibri"/>
          <w:sz w:val="21"/>
          <w:szCs w:val="21"/>
        </w:rPr>
        <w:t>, ReactJS, React-Native, n8n agents</w:t>
      </w:r>
    </w:p>
    <w:p w14:paraId="32B21A1F" w14:textId="64B16970" w:rsidR="00FB5F0B" w:rsidRPr="00FB5F0B" w:rsidRDefault="00FB5F0B" w:rsidP="00FB5F0B">
      <w:pPr>
        <w:pStyle w:val="ListBullet"/>
      </w:pPr>
      <w:r w:rsidRPr="00FB5F0B">
        <w:rPr>
          <w:b/>
          <w:bCs/>
        </w:rPr>
        <w:t>Developed AI-powered Email Automation Agents</w:t>
      </w:r>
      <w:r w:rsidRPr="00FB5F0B">
        <w:t xml:space="preserve">, enabling </w:t>
      </w:r>
      <w:r w:rsidRPr="00FB5F0B">
        <w:rPr>
          <w:b/>
          <w:bCs/>
        </w:rPr>
        <w:t>bulk email sending</w:t>
      </w:r>
      <w:r w:rsidRPr="00FB5F0B">
        <w:t xml:space="preserve"> from </w:t>
      </w:r>
      <w:r w:rsidRPr="00FB5F0B">
        <w:rPr>
          <w:b/>
          <w:bCs/>
        </w:rPr>
        <w:t>Google Drive documents</w:t>
      </w:r>
      <w:r w:rsidRPr="00FB5F0B">
        <w:t xml:space="preserve"> with </w:t>
      </w:r>
      <w:r w:rsidRPr="00FB5F0B">
        <w:rPr>
          <w:b/>
          <w:bCs/>
        </w:rPr>
        <w:t>scheduled delivery</w:t>
      </w:r>
      <w:r w:rsidRPr="00FB5F0B">
        <w:t xml:space="preserve">, improving workflow efficiency using </w:t>
      </w:r>
      <w:r w:rsidRPr="00FB5F0B">
        <w:rPr>
          <w:b/>
          <w:bCs/>
        </w:rPr>
        <w:t>automation, AI agents, and cloud integration</w:t>
      </w:r>
      <w:r w:rsidRPr="00FB5F0B">
        <w:t>.</w:t>
      </w:r>
    </w:p>
    <w:p w14:paraId="47CBDE2C" w14:textId="0665765B" w:rsidR="00FB5F0B" w:rsidRDefault="00FB5F0B" w:rsidP="00FB5F0B">
      <w:pPr>
        <w:pStyle w:val="ListBullet"/>
      </w:pPr>
      <w:r w:rsidRPr="00FB5F0B">
        <w:rPr>
          <w:b/>
          <w:bCs/>
        </w:rPr>
        <w:t>Built an AI-based Office Assistant</w:t>
      </w:r>
      <w:r w:rsidRPr="00FB5F0B">
        <w:t xml:space="preserve">, featuring </w:t>
      </w:r>
      <w:r w:rsidRPr="00FB5F0B">
        <w:rPr>
          <w:b/>
          <w:bCs/>
        </w:rPr>
        <w:t>email drafting</w:t>
      </w:r>
      <w:r w:rsidRPr="00FB5F0B">
        <w:t xml:space="preserve">, </w:t>
      </w:r>
      <w:r w:rsidRPr="00FB5F0B">
        <w:rPr>
          <w:b/>
          <w:bCs/>
        </w:rPr>
        <w:t>blog generation</w:t>
      </w:r>
      <w:r w:rsidRPr="00FB5F0B">
        <w:t xml:space="preserve">, and a </w:t>
      </w:r>
      <w:r w:rsidRPr="00FB5F0B">
        <w:rPr>
          <w:b/>
          <w:bCs/>
        </w:rPr>
        <w:t>Text Intelligence Hub</w:t>
      </w:r>
      <w:r w:rsidRPr="00FB5F0B">
        <w:t xml:space="preserve">, leveraging </w:t>
      </w:r>
      <w:r w:rsidRPr="00E82B05">
        <w:t>Natural Language Processing</w:t>
      </w:r>
      <w:r w:rsidRPr="00FB5F0B">
        <w:rPr>
          <w:b/>
          <w:bCs/>
        </w:rPr>
        <w:t xml:space="preserve"> (NLP)</w:t>
      </w:r>
      <w:r w:rsidRPr="00FB5F0B">
        <w:t xml:space="preserve"> to enhance </w:t>
      </w:r>
      <w:r w:rsidRPr="00FB5F0B">
        <w:rPr>
          <w:b/>
          <w:bCs/>
        </w:rPr>
        <w:t xml:space="preserve">business productivity </w:t>
      </w:r>
      <w:r w:rsidRPr="00E82B05">
        <w:t>and</w:t>
      </w:r>
      <w:r w:rsidRPr="00FB5F0B">
        <w:rPr>
          <w:b/>
          <w:bCs/>
        </w:rPr>
        <w:t xml:space="preserve"> content automation</w:t>
      </w:r>
      <w:r w:rsidRPr="00FB5F0B">
        <w:t>.</w:t>
      </w:r>
    </w:p>
    <w:p w14:paraId="55944E0D" w14:textId="300535BA" w:rsidR="00FB5F0B" w:rsidRDefault="00FB5F0B" w:rsidP="00FB5F0B">
      <w:pPr>
        <w:pStyle w:val="ListBullet"/>
      </w:pPr>
      <w:r w:rsidRPr="00FB5F0B">
        <w:rPr>
          <w:b/>
          <w:bCs/>
        </w:rPr>
        <w:t>Currently designing an AI Interview Preparation System</w:t>
      </w:r>
      <w:r w:rsidRPr="00FB5F0B">
        <w:t xml:space="preserve"> for students, focused on </w:t>
      </w:r>
      <w:r w:rsidRPr="00FB5F0B">
        <w:rPr>
          <w:b/>
          <w:bCs/>
        </w:rPr>
        <w:t>mock interviews</w:t>
      </w:r>
      <w:r w:rsidRPr="00FB5F0B">
        <w:t xml:space="preserve">, </w:t>
      </w:r>
      <w:r w:rsidRPr="00FB5F0B">
        <w:rPr>
          <w:b/>
          <w:bCs/>
        </w:rPr>
        <w:t>skill assessment</w:t>
      </w:r>
      <w:r w:rsidRPr="00FB5F0B">
        <w:t xml:space="preserve">, and </w:t>
      </w:r>
      <w:r w:rsidRPr="00FB5F0B">
        <w:rPr>
          <w:b/>
          <w:bCs/>
        </w:rPr>
        <w:t>performance improvement</w:t>
      </w:r>
      <w:r w:rsidRPr="00FB5F0B">
        <w:t xml:space="preserve"> using </w:t>
      </w:r>
      <w:r w:rsidRPr="00FB5F0B">
        <w:rPr>
          <w:b/>
          <w:bCs/>
        </w:rPr>
        <w:t>AI-driven feedback and analytics</w:t>
      </w:r>
      <w:r w:rsidRPr="00FB5F0B">
        <w:t>.</w:t>
      </w:r>
    </w:p>
    <w:p w14:paraId="1C1D5C76" w14:textId="5854CD9B" w:rsidR="006270A9" w:rsidRDefault="00313BF9">
      <w:pPr>
        <w:pStyle w:val="Heading1"/>
      </w:pPr>
      <w:r>
        <w:t>Projects</w:t>
      </w:r>
    </w:p>
    <w:p w14:paraId="772349F5" w14:textId="237D67B9" w:rsidR="008C71C4" w:rsidRPr="0011422C" w:rsidRDefault="00D60F83" w:rsidP="00C361D8">
      <w:pPr>
        <w:pStyle w:val="Heading2"/>
        <w:rPr>
          <w:lang w:val="en-IN"/>
        </w:rPr>
      </w:pPr>
      <w:r w:rsidRPr="0011422C">
        <w:rPr>
          <w:rFonts w:cs="Calibri"/>
          <w:bCs/>
          <w:sz w:val="23"/>
          <w:szCs w:val="23"/>
          <w:lang w:val="en-IN"/>
        </w:rPr>
        <w:t>MERISHIKSHA -</w:t>
      </w:r>
      <w:r w:rsidRPr="0011422C">
        <w:rPr>
          <w:rFonts w:cs="Calibri"/>
          <w:b w:val="0"/>
          <w:sz w:val="23"/>
          <w:szCs w:val="23"/>
          <w:lang w:val="en-IN"/>
        </w:rPr>
        <w:t xml:space="preserve"> </w:t>
      </w:r>
      <w:r w:rsidR="00C361D8" w:rsidRPr="0011422C">
        <w:rPr>
          <w:lang w:val="en-IN"/>
        </w:rPr>
        <w:t xml:space="preserve">AI </w:t>
      </w:r>
      <w:r w:rsidR="0011422C" w:rsidRPr="0011422C">
        <w:rPr>
          <w:lang w:val="en-IN"/>
        </w:rPr>
        <w:t>based adoptive lear</w:t>
      </w:r>
      <w:r w:rsidR="0011422C">
        <w:rPr>
          <w:lang w:val="en-IN"/>
        </w:rPr>
        <w:t>ning platform</w:t>
      </w:r>
    </w:p>
    <w:p w14:paraId="292269C2" w14:textId="138453F6" w:rsidR="008C71C4" w:rsidRPr="008C71C4" w:rsidRDefault="00371BFE" w:rsidP="008C71C4">
      <w:pPr>
        <w:ind w:right="38"/>
        <w:rPr>
          <w:b/>
          <w:bCs/>
        </w:rPr>
      </w:pPr>
      <w:r w:rsidRPr="00371BFE">
        <w:rPr>
          <w:rFonts w:cs="Calibri"/>
        </w:rPr>
        <w:t xml:space="preserve">Hosted on: </w:t>
      </w:r>
      <w:hyperlink r:id="rId13" w:history="1">
        <w:r w:rsidR="00DB1FF1" w:rsidRPr="00232729">
          <w:rPr>
            <w:rStyle w:val="Hyperlink"/>
            <w:b/>
            <w:bCs/>
          </w:rPr>
          <w:t>https://merishiksh</w:t>
        </w:r>
        <w:r w:rsidR="00DB1FF1" w:rsidRPr="00232729">
          <w:rPr>
            <w:rStyle w:val="Hyperlink"/>
            <w:b/>
            <w:bCs/>
          </w:rPr>
          <w:t>a</w:t>
        </w:r>
        <w:r w:rsidR="00DB1FF1" w:rsidRPr="00232729">
          <w:rPr>
            <w:rStyle w:val="Hyperlink"/>
            <w:b/>
            <w:bCs/>
          </w:rPr>
          <w:t>.ai4cs.in/</w:t>
        </w:r>
      </w:hyperlink>
    </w:p>
    <w:p w14:paraId="23735760" w14:textId="77777777" w:rsidR="00371BFE" w:rsidRPr="00371BFE" w:rsidRDefault="00371BFE" w:rsidP="00371BFE">
      <w:pPr>
        <w:spacing w:line="331" w:lineRule="auto"/>
        <w:ind w:right="38"/>
      </w:pPr>
      <w:r w:rsidRPr="00371BFE">
        <w:t xml:space="preserve">It is a cutting-edge educational Platform </w:t>
      </w:r>
    </w:p>
    <w:p w14:paraId="1AEBC6DC" w14:textId="77777777" w:rsidR="00371BFE" w:rsidRPr="00371BFE" w:rsidRDefault="00371BFE" w:rsidP="0010635C">
      <w:pPr>
        <w:pStyle w:val="ListBullet"/>
        <w:tabs>
          <w:tab w:val="clear" w:pos="216"/>
          <w:tab w:val="num" w:pos="284"/>
        </w:tabs>
        <w:rPr>
          <w:rFonts w:cs="Calibri"/>
        </w:rPr>
      </w:pPr>
      <w:r w:rsidRPr="00371BFE">
        <w:rPr>
          <w:rFonts w:cs="Calibri"/>
          <w:b/>
          <w:bCs/>
        </w:rPr>
        <w:t>Learner</w:t>
      </w:r>
      <w:r w:rsidRPr="00371BFE">
        <w:rPr>
          <w:rFonts w:cs="Calibri"/>
        </w:rPr>
        <w:t>: AI Knowledge Gap, AI driven-Lesson Planning, AI Summarizer, AI Lab Assistant, Exercise Generator, AI MCQ Test.</w:t>
      </w:r>
    </w:p>
    <w:p w14:paraId="62389640" w14:textId="77777777" w:rsidR="00371BFE" w:rsidRPr="00371BFE" w:rsidRDefault="00371BFE" w:rsidP="00371BFE">
      <w:pPr>
        <w:pStyle w:val="ListBullet"/>
        <w:rPr>
          <w:rFonts w:cs="Calibri"/>
        </w:rPr>
      </w:pPr>
      <w:r w:rsidRPr="00371BFE">
        <w:rPr>
          <w:rFonts w:cs="Calibri"/>
          <w:b/>
          <w:w w:val="105"/>
        </w:rPr>
        <w:t>Tutor</w:t>
      </w:r>
      <w:r w:rsidRPr="00371BFE">
        <w:rPr>
          <w:rFonts w:cs="Calibri"/>
        </w:rPr>
        <w:t>: Topic Revising assistance, AI Q&amp;A generator, Study Material, MCQ Generator, PPT Content Generator, Flash Cards, Lab Instructor.</w:t>
      </w:r>
    </w:p>
    <w:p w14:paraId="2FE8F529" w14:textId="77777777" w:rsidR="00371BFE" w:rsidRDefault="00371BFE" w:rsidP="00371BFE">
      <w:pPr>
        <w:pStyle w:val="ListBullet"/>
        <w:rPr>
          <w:rFonts w:cs="Calibri"/>
        </w:rPr>
      </w:pPr>
      <w:r w:rsidRPr="00371BFE">
        <w:rPr>
          <w:rFonts w:cs="Calibri"/>
          <w:b/>
          <w:bCs/>
        </w:rPr>
        <w:t>Carrier Crafting</w:t>
      </w:r>
      <w:r w:rsidRPr="00371BFE">
        <w:rPr>
          <w:rFonts w:cs="Calibri"/>
        </w:rPr>
        <w:t>: AI Mock Interview, AI Job Hunt, AI Language Learning and Accelerator, AI Career Counselling, AI Careers in India.</w:t>
      </w:r>
    </w:p>
    <w:p w14:paraId="613DC009" w14:textId="77777777" w:rsidR="008C71C4" w:rsidRDefault="008C71C4" w:rsidP="008C71C4">
      <w:pPr>
        <w:pStyle w:val="ListBullet"/>
        <w:numPr>
          <w:ilvl w:val="0"/>
          <w:numId w:val="0"/>
        </w:numPr>
        <w:rPr>
          <w:rFonts w:cs="Calibri"/>
        </w:rPr>
      </w:pPr>
    </w:p>
    <w:p w14:paraId="2D92423C" w14:textId="19CEDC2F" w:rsidR="008C71C4" w:rsidRDefault="00AE47CE" w:rsidP="008C71C4">
      <w:pPr>
        <w:pStyle w:val="Heading2"/>
      </w:pPr>
      <w:r>
        <w:t>AI Tool For Ca and cs</w:t>
      </w:r>
    </w:p>
    <w:p w14:paraId="54001F6D" w14:textId="77777777" w:rsidR="0010635C" w:rsidRPr="0010635C" w:rsidRDefault="0010635C" w:rsidP="0010635C">
      <w:pPr>
        <w:spacing w:line="331" w:lineRule="auto"/>
        <w:ind w:right="38"/>
        <w:rPr>
          <w:rFonts w:cs="Calibri"/>
          <w:b/>
          <w:bCs/>
        </w:rPr>
      </w:pPr>
      <w:r w:rsidRPr="0010635C">
        <w:t xml:space="preserve">Hosted on: </w:t>
      </w:r>
      <w:hyperlink r:id="rId14" w:history="1">
        <w:r w:rsidRPr="0010635C">
          <w:rPr>
            <w:rStyle w:val="Hyperlink"/>
            <w:b/>
            <w:bCs/>
          </w:rPr>
          <w:t>ww</w:t>
        </w:r>
        <w:r w:rsidRPr="0010635C">
          <w:rPr>
            <w:rStyle w:val="Hyperlink"/>
            <w:b/>
            <w:bCs/>
          </w:rPr>
          <w:t>w</w:t>
        </w:r>
        <w:r w:rsidRPr="0010635C">
          <w:rPr>
            <w:rStyle w:val="Hyperlink"/>
            <w:b/>
            <w:bCs/>
          </w:rPr>
          <w:t>.ai4cs.in</w:t>
        </w:r>
      </w:hyperlink>
    </w:p>
    <w:p w14:paraId="23C27A62" w14:textId="5EBDF6BD" w:rsidR="0010635C" w:rsidRPr="0010635C" w:rsidRDefault="0010635C" w:rsidP="0010635C">
      <w:pPr>
        <w:pStyle w:val="ListParagraph"/>
        <w:numPr>
          <w:ilvl w:val="0"/>
          <w:numId w:val="1"/>
        </w:numPr>
        <w:tabs>
          <w:tab w:val="clear" w:pos="144"/>
        </w:tabs>
        <w:spacing w:after="0"/>
        <w:ind w:left="142" w:hanging="142"/>
        <w:jc w:val="both"/>
        <w:rPr>
          <w:rFonts w:cs="Calibri"/>
          <w:lang w:val="en-IN" w:eastAsia="en-IN"/>
        </w:rPr>
      </w:pPr>
      <w:r>
        <w:rPr>
          <w:rFonts w:cs="Calibri"/>
          <w:lang w:val="en-IN" w:eastAsia="en-IN"/>
        </w:rPr>
        <w:t xml:space="preserve">  </w:t>
      </w:r>
      <w:r w:rsidRPr="0010635C">
        <w:rPr>
          <w:rFonts w:cs="Calibri"/>
          <w:lang w:val="en-IN" w:eastAsia="en-IN"/>
        </w:rPr>
        <w:t xml:space="preserve">Engineered an AI-powered tool tailored for Company Secretaries, streamlining critical workflows with modules like </w:t>
      </w:r>
      <w:r w:rsidRPr="0010635C">
        <w:rPr>
          <w:rFonts w:cs="Calibri"/>
          <w:b/>
          <w:bCs/>
          <w:lang w:val="en-IN" w:eastAsia="en-IN"/>
        </w:rPr>
        <w:t>Compliance Calendar,</w:t>
      </w:r>
      <w:r w:rsidRPr="0010635C">
        <w:rPr>
          <w:rFonts w:cs="Calibri"/>
          <w:lang w:val="en-IN" w:eastAsia="en-IN"/>
        </w:rPr>
        <w:t xml:space="preserve"> </w:t>
      </w:r>
      <w:r w:rsidRPr="0010635C">
        <w:rPr>
          <w:rFonts w:cs="Calibri"/>
          <w:b/>
          <w:bCs/>
          <w:lang w:val="en-IN" w:eastAsia="en-IN"/>
        </w:rPr>
        <w:t>Secretarial Audit,</w:t>
      </w:r>
      <w:r w:rsidRPr="0010635C">
        <w:rPr>
          <w:rFonts w:cs="Calibri"/>
          <w:lang w:val="en-IN" w:eastAsia="en-IN"/>
        </w:rPr>
        <w:t xml:space="preserve"> and</w:t>
      </w:r>
      <w:r w:rsidRPr="0010635C">
        <w:rPr>
          <w:rFonts w:cs="Calibri"/>
          <w:b/>
          <w:bCs/>
          <w:lang w:val="en-IN" w:eastAsia="en-IN"/>
        </w:rPr>
        <w:t xml:space="preserve"> Regulatory Updates</w:t>
      </w:r>
      <w:r w:rsidRPr="0010635C">
        <w:rPr>
          <w:rFonts w:cs="Calibri"/>
          <w:lang w:val="en-IN" w:eastAsia="en-IN"/>
        </w:rPr>
        <w:t>.</w:t>
      </w:r>
    </w:p>
    <w:p w14:paraId="4011A661" w14:textId="166B30CC" w:rsidR="00F65835" w:rsidRPr="0010635C" w:rsidRDefault="0010635C" w:rsidP="00F65835">
      <w:pPr>
        <w:pStyle w:val="ListParagraph"/>
        <w:numPr>
          <w:ilvl w:val="0"/>
          <w:numId w:val="1"/>
        </w:numPr>
        <w:tabs>
          <w:tab w:val="clear" w:pos="144"/>
        </w:tabs>
        <w:spacing w:after="0"/>
        <w:ind w:left="142" w:hanging="142"/>
        <w:jc w:val="both"/>
        <w:rPr>
          <w:rFonts w:cs="Calibri"/>
          <w:lang w:val="en-IN" w:eastAsia="en-IN"/>
        </w:rPr>
      </w:pPr>
      <w:r>
        <w:rPr>
          <w:rFonts w:cs="Calibri"/>
          <w:lang w:val="en-IN" w:eastAsia="en-IN"/>
        </w:rPr>
        <w:t xml:space="preserve">  </w:t>
      </w:r>
      <w:r w:rsidRPr="0010635C">
        <w:rPr>
          <w:rFonts w:cs="Calibri"/>
          <w:lang w:val="en-IN" w:eastAsia="en-IN"/>
        </w:rPr>
        <w:t xml:space="preserve">Enabled smart automation for </w:t>
      </w:r>
      <w:r w:rsidRPr="0010635C">
        <w:rPr>
          <w:rFonts w:cs="Calibri"/>
          <w:b/>
          <w:bCs/>
          <w:lang w:val="en-IN" w:eastAsia="en-IN"/>
        </w:rPr>
        <w:t>Statutory Registers</w:t>
      </w:r>
      <w:r w:rsidRPr="0010635C">
        <w:rPr>
          <w:rFonts w:cs="Calibri"/>
          <w:lang w:val="en-IN" w:eastAsia="en-IN"/>
        </w:rPr>
        <w:t xml:space="preserve">, </w:t>
      </w:r>
      <w:r w:rsidRPr="0010635C">
        <w:rPr>
          <w:rFonts w:cs="Calibri"/>
          <w:b/>
          <w:bCs/>
          <w:lang w:val="en-IN" w:eastAsia="en-IN"/>
        </w:rPr>
        <w:t>Legal Research</w:t>
      </w:r>
      <w:r w:rsidRPr="0010635C">
        <w:rPr>
          <w:rFonts w:cs="Calibri"/>
          <w:lang w:val="en-IN" w:eastAsia="en-IN"/>
        </w:rPr>
        <w:t xml:space="preserve">, </w:t>
      </w:r>
      <w:r w:rsidRPr="0010635C">
        <w:rPr>
          <w:rFonts w:cs="Calibri"/>
          <w:b/>
          <w:bCs/>
          <w:lang w:val="en-IN" w:eastAsia="en-IN"/>
        </w:rPr>
        <w:t>Legal Opinion</w:t>
      </w:r>
      <w:r w:rsidRPr="0010635C">
        <w:rPr>
          <w:rFonts w:cs="Calibri"/>
          <w:lang w:val="en-IN" w:eastAsia="en-IN"/>
        </w:rPr>
        <w:t xml:space="preserve">, and </w:t>
      </w:r>
      <w:r w:rsidRPr="0010635C">
        <w:rPr>
          <w:rFonts w:cs="Calibri"/>
          <w:b/>
          <w:bCs/>
          <w:lang w:val="en-IN" w:eastAsia="en-IN"/>
        </w:rPr>
        <w:t>Procedure &amp; Practice</w:t>
      </w:r>
      <w:r w:rsidRPr="0010635C">
        <w:rPr>
          <w:rFonts w:cs="Calibri"/>
          <w:lang w:val="en-IN" w:eastAsia="en-IN"/>
        </w:rPr>
        <w:t>, boosting operational efficiency and simplifying complex documentation processes.</w:t>
      </w:r>
    </w:p>
    <w:p w14:paraId="042AE95A" w14:textId="0D9F90F8" w:rsidR="006270A9" w:rsidRDefault="00A428CA" w:rsidP="00545B7A">
      <w:pPr>
        <w:pStyle w:val="Heading1"/>
      </w:pPr>
      <w:r w:rsidRPr="00A428CA">
        <w:t>A</w:t>
      </w:r>
      <w:r w:rsidR="006B4B6D">
        <w:t>chievements</w:t>
      </w:r>
    </w:p>
    <w:p w14:paraId="22E5AB6D" w14:textId="24DE0E42" w:rsidR="00A673F3" w:rsidRPr="00A673F3" w:rsidRDefault="00A673F3" w:rsidP="00A673F3">
      <w:pPr>
        <w:pStyle w:val="ListParagraph"/>
        <w:numPr>
          <w:ilvl w:val="0"/>
          <w:numId w:val="1"/>
        </w:numPr>
        <w:tabs>
          <w:tab w:val="clear" w:pos="144"/>
        </w:tabs>
        <w:spacing w:after="0"/>
        <w:ind w:left="142" w:hanging="142"/>
        <w:jc w:val="both"/>
        <w:rPr>
          <w:rFonts w:cs="Calibri"/>
          <w:b/>
          <w:bCs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2302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A673F3">
        <w:rPr>
          <w:rFonts w:cs="Calibri"/>
          <w:b/>
          <w:bCs/>
        </w:rPr>
        <w:t>SAP</w:t>
      </w:r>
      <w:r w:rsidRPr="00A673F3">
        <w:rPr>
          <w:rFonts w:cs="Calibri"/>
        </w:rPr>
        <w:t xml:space="preserve"> organized Innovation marathon and </w:t>
      </w:r>
      <w:r w:rsidRPr="00A673F3">
        <w:rPr>
          <w:rFonts w:cs="Calibri"/>
          <w:b/>
          <w:bCs/>
        </w:rPr>
        <w:t>out of 626 teams</w:t>
      </w:r>
      <w:r w:rsidRPr="00A673F3">
        <w:rPr>
          <w:rFonts w:cs="Calibri"/>
        </w:rPr>
        <w:t xml:space="preserve"> across Gujarat and Maharashtra got place </w:t>
      </w:r>
      <w:r w:rsidRPr="00A673F3">
        <w:rPr>
          <w:rFonts w:cs="Calibri"/>
          <w:b/>
          <w:bCs/>
        </w:rPr>
        <w:t>in top 30</w:t>
      </w:r>
      <w:r w:rsidRPr="00A673F3">
        <w:rPr>
          <w:rFonts w:cs="Calibri"/>
        </w:rPr>
        <w:t>.</w:t>
      </w:r>
    </w:p>
    <w:p w14:paraId="26FF156D" w14:textId="5F9AB8C6" w:rsidR="00A673F3" w:rsidRPr="00A673F3" w:rsidRDefault="00A673F3" w:rsidP="00A673F3">
      <w:pPr>
        <w:pStyle w:val="ListParagraph"/>
        <w:numPr>
          <w:ilvl w:val="0"/>
          <w:numId w:val="1"/>
        </w:numPr>
        <w:tabs>
          <w:tab w:val="clear" w:pos="144"/>
        </w:tabs>
        <w:spacing w:after="0"/>
        <w:ind w:left="142" w:hanging="142"/>
        <w:jc w:val="both"/>
      </w:pPr>
      <w:r w:rsidRPr="00D60F83">
        <w:rPr>
          <w:rFonts w:cs="Calibri"/>
          <w:b/>
          <w:bCs/>
        </w:rPr>
        <w:t xml:space="preserve"> </w:t>
      </w:r>
      <w:r w:rsidR="00E23028">
        <w:rPr>
          <w:rFonts w:cs="Calibri"/>
          <w:b/>
          <w:bCs/>
        </w:rPr>
        <w:t xml:space="preserve"> </w:t>
      </w:r>
      <w:r w:rsidRPr="00D60F83">
        <w:rPr>
          <w:rFonts w:cs="Calibri"/>
          <w:b/>
          <w:bCs/>
        </w:rPr>
        <w:t>Article in “</w:t>
      </w:r>
      <w:r w:rsidRPr="00D60F83">
        <w:rPr>
          <w:rFonts w:cs="Calibri"/>
          <w:b/>
          <w:bCs/>
          <w:i/>
          <w:iCs/>
          <w:u w:val="single"/>
        </w:rPr>
        <w:t>Divya Bhaskar</w:t>
      </w:r>
      <w:r w:rsidRPr="00D60F83">
        <w:rPr>
          <w:rFonts w:cs="Calibri"/>
        </w:rPr>
        <w:t>” and</w:t>
      </w:r>
      <w:r w:rsidRPr="00D60F83">
        <w:rPr>
          <w:rFonts w:cs="Calibri"/>
          <w:b/>
          <w:bCs/>
        </w:rPr>
        <w:t xml:space="preserve"> </w:t>
      </w:r>
      <w:r w:rsidR="00D60F83" w:rsidRPr="00D60F83">
        <w:rPr>
          <w:rFonts w:cs="Calibri"/>
          <w:b/>
          <w:bCs/>
        </w:rPr>
        <w:t>“</w:t>
      </w:r>
      <w:r w:rsidRPr="00D60F83">
        <w:rPr>
          <w:rFonts w:cs="Calibri"/>
          <w:b/>
          <w:bCs/>
          <w:i/>
          <w:iCs/>
          <w:u w:val="single"/>
        </w:rPr>
        <w:t>Gujarat</w:t>
      </w:r>
      <w:r w:rsidR="00D60F83" w:rsidRPr="00D60F83">
        <w:rPr>
          <w:rFonts w:cs="Calibri"/>
          <w:b/>
          <w:bCs/>
          <w:i/>
          <w:iCs/>
          <w:u w:val="single"/>
        </w:rPr>
        <w:t xml:space="preserve"> </w:t>
      </w:r>
      <w:r w:rsidRPr="00D60F83">
        <w:rPr>
          <w:rFonts w:cs="Calibri"/>
          <w:b/>
          <w:bCs/>
          <w:i/>
          <w:iCs/>
          <w:u w:val="single"/>
        </w:rPr>
        <w:t>Samachar</w:t>
      </w:r>
      <w:r w:rsidR="00D60F83" w:rsidRPr="00D60F83">
        <w:rPr>
          <w:rFonts w:cs="Calibri"/>
          <w:i/>
          <w:iCs/>
        </w:rPr>
        <w:t xml:space="preserve">” </w:t>
      </w:r>
      <w:r w:rsidRPr="00D60F83">
        <w:rPr>
          <w:rFonts w:cs="Calibri"/>
          <w:i/>
          <w:iCs/>
        </w:rPr>
        <w:t>Newspaper</w:t>
      </w:r>
      <w:r w:rsidRPr="00D60F83">
        <w:rPr>
          <w:rFonts w:cs="Calibri"/>
        </w:rPr>
        <w:t xml:space="preserve"> for </w:t>
      </w:r>
      <w:r w:rsidR="00D06621">
        <w:rPr>
          <w:rFonts w:cs="Calibri"/>
        </w:rPr>
        <w:t>Meri Shiksha</w:t>
      </w:r>
      <w:r w:rsidR="00D60F83">
        <w:rPr>
          <w:rFonts w:cs="Calibri"/>
        </w:rPr>
        <w:t>.</w:t>
      </w:r>
    </w:p>
    <w:p w14:paraId="7D46D5D8" w14:textId="39C642A0" w:rsidR="001B29CF" w:rsidRPr="001B29CF" w:rsidRDefault="001B29CF" w:rsidP="00A428CA"/>
    <w:sectPr w:rsidR="001B29CF" w:rsidRPr="001B29CF" w:rsidSect="00716774">
      <w:footerReference w:type="default" r:id="rId15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ADF92" w14:textId="77777777" w:rsidR="002F77C0" w:rsidRDefault="002F77C0">
      <w:pPr>
        <w:spacing w:after="0"/>
      </w:pPr>
      <w:r>
        <w:separator/>
      </w:r>
    </w:p>
  </w:endnote>
  <w:endnote w:type="continuationSeparator" w:id="0">
    <w:p w14:paraId="1F561FAD" w14:textId="77777777" w:rsidR="002F77C0" w:rsidRDefault="002F77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BA0D6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1B804" w14:textId="77777777" w:rsidR="002F77C0" w:rsidRDefault="002F77C0">
      <w:pPr>
        <w:spacing w:after="0"/>
      </w:pPr>
      <w:r>
        <w:separator/>
      </w:r>
    </w:p>
  </w:footnote>
  <w:footnote w:type="continuationSeparator" w:id="0">
    <w:p w14:paraId="5DD86D11" w14:textId="77777777" w:rsidR="002F77C0" w:rsidRDefault="002F77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D8900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28A0435"/>
    <w:multiLevelType w:val="hybridMultilevel"/>
    <w:tmpl w:val="4C3E7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4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3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  <w:num w:numId="28" w16cid:durableId="2233702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IN" w:vendorID="64" w:dllVersion="0" w:nlCheck="1" w:checkStyle="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7C"/>
    <w:rsid w:val="0001582B"/>
    <w:rsid w:val="00064703"/>
    <w:rsid w:val="00066E73"/>
    <w:rsid w:val="0007149E"/>
    <w:rsid w:val="00080A11"/>
    <w:rsid w:val="00082E6D"/>
    <w:rsid w:val="00084433"/>
    <w:rsid w:val="00090A93"/>
    <w:rsid w:val="000925EB"/>
    <w:rsid w:val="000A150B"/>
    <w:rsid w:val="000A4F59"/>
    <w:rsid w:val="000B3CCE"/>
    <w:rsid w:val="000F6F53"/>
    <w:rsid w:val="0010635C"/>
    <w:rsid w:val="0011422C"/>
    <w:rsid w:val="00137193"/>
    <w:rsid w:val="001375E4"/>
    <w:rsid w:val="00141A4C"/>
    <w:rsid w:val="0016492F"/>
    <w:rsid w:val="001777F4"/>
    <w:rsid w:val="001A4727"/>
    <w:rsid w:val="001B29CF"/>
    <w:rsid w:val="001C17AE"/>
    <w:rsid w:val="00232312"/>
    <w:rsid w:val="00252883"/>
    <w:rsid w:val="0026250C"/>
    <w:rsid w:val="002764F4"/>
    <w:rsid w:val="00280987"/>
    <w:rsid w:val="0028220F"/>
    <w:rsid w:val="0029269F"/>
    <w:rsid w:val="002A10CE"/>
    <w:rsid w:val="002D3689"/>
    <w:rsid w:val="002D77E3"/>
    <w:rsid w:val="002E4EC7"/>
    <w:rsid w:val="002F0661"/>
    <w:rsid w:val="002F77C0"/>
    <w:rsid w:val="00313BF9"/>
    <w:rsid w:val="00356C14"/>
    <w:rsid w:val="00357B51"/>
    <w:rsid w:val="00360C19"/>
    <w:rsid w:val="00362762"/>
    <w:rsid w:val="00371BFE"/>
    <w:rsid w:val="00382157"/>
    <w:rsid w:val="003953F1"/>
    <w:rsid w:val="003A07DF"/>
    <w:rsid w:val="003B7FA6"/>
    <w:rsid w:val="003C0B7C"/>
    <w:rsid w:val="003C46C7"/>
    <w:rsid w:val="003C79FA"/>
    <w:rsid w:val="003D1BF3"/>
    <w:rsid w:val="004101E5"/>
    <w:rsid w:val="004147B7"/>
    <w:rsid w:val="004154CC"/>
    <w:rsid w:val="00445342"/>
    <w:rsid w:val="00460E93"/>
    <w:rsid w:val="004C3950"/>
    <w:rsid w:val="004D456D"/>
    <w:rsid w:val="004D796B"/>
    <w:rsid w:val="004E1AEF"/>
    <w:rsid w:val="004E4A4B"/>
    <w:rsid w:val="00544927"/>
    <w:rsid w:val="00545B7A"/>
    <w:rsid w:val="00557E35"/>
    <w:rsid w:val="00583F35"/>
    <w:rsid w:val="00584EB7"/>
    <w:rsid w:val="00585484"/>
    <w:rsid w:val="005C4F47"/>
    <w:rsid w:val="005C6328"/>
    <w:rsid w:val="006052DC"/>
    <w:rsid w:val="006077D9"/>
    <w:rsid w:val="00617B26"/>
    <w:rsid w:val="006228BC"/>
    <w:rsid w:val="006270A9"/>
    <w:rsid w:val="0066464D"/>
    <w:rsid w:val="00675956"/>
    <w:rsid w:val="00676587"/>
    <w:rsid w:val="00681034"/>
    <w:rsid w:val="006A3364"/>
    <w:rsid w:val="006B4B6D"/>
    <w:rsid w:val="006C0C20"/>
    <w:rsid w:val="006E195A"/>
    <w:rsid w:val="006F7A9E"/>
    <w:rsid w:val="007046EB"/>
    <w:rsid w:val="00705944"/>
    <w:rsid w:val="00706247"/>
    <w:rsid w:val="00716774"/>
    <w:rsid w:val="007228BF"/>
    <w:rsid w:val="007241D0"/>
    <w:rsid w:val="00741202"/>
    <w:rsid w:val="0075155B"/>
    <w:rsid w:val="00767EA9"/>
    <w:rsid w:val="00787CAF"/>
    <w:rsid w:val="007A2D7F"/>
    <w:rsid w:val="007E0200"/>
    <w:rsid w:val="007F0B08"/>
    <w:rsid w:val="00816216"/>
    <w:rsid w:val="00834D92"/>
    <w:rsid w:val="00875F10"/>
    <w:rsid w:val="00876025"/>
    <w:rsid w:val="0087734B"/>
    <w:rsid w:val="008A2E58"/>
    <w:rsid w:val="008B7C29"/>
    <w:rsid w:val="008C71C4"/>
    <w:rsid w:val="00913665"/>
    <w:rsid w:val="00916FB8"/>
    <w:rsid w:val="00952354"/>
    <w:rsid w:val="00985DCF"/>
    <w:rsid w:val="00986CA0"/>
    <w:rsid w:val="009B7B39"/>
    <w:rsid w:val="009C3387"/>
    <w:rsid w:val="009C4DED"/>
    <w:rsid w:val="009D5933"/>
    <w:rsid w:val="009F2555"/>
    <w:rsid w:val="00A15739"/>
    <w:rsid w:val="00A262CB"/>
    <w:rsid w:val="00A35217"/>
    <w:rsid w:val="00A37CC5"/>
    <w:rsid w:val="00A428CA"/>
    <w:rsid w:val="00A45322"/>
    <w:rsid w:val="00A673F3"/>
    <w:rsid w:val="00A931C4"/>
    <w:rsid w:val="00AC3453"/>
    <w:rsid w:val="00AD06DC"/>
    <w:rsid w:val="00AE47CE"/>
    <w:rsid w:val="00B12051"/>
    <w:rsid w:val="00B46905"/>
    <w:rsid w:val="00B7454C"/>
    <w:rsid w:val="00B773D9"/>
    <w:rsid w:val="00B9624E"/>
    <w:rsid w:val="00BD0932"/>
    <w:rsid w:val="00BD768D"/>
    <w:rsid w:val="00C100B2"/>
    <w:rsid w:val="00C361D8"/>
    <w:rsid w:val="00C5101D"/>
    <w:rsid w:val="00C61F8E"/>
    <w:rsid w:val="00C70510"/>
    <w:rsid w:val="00D06621"/>
    <w:rsid w:val="00D4047A"/>
    <w:rsid w:val="00D463BB"/>
    <w:rsid w:val="00D50251"/>
    <w:rsid w:val="00D60F83"/>
    <w:rsid w:val="00D66BAB"/>
    <w:rsid w:val="00D747FA"/>
    <w:rsid w:val="00D7548E"/>
    <w:rsid w:val="00DA614C"/>
    <w:rsid w:val="00DB1FF1"/>
    <w:rsid w:val="00DB340F"/>
    <w:rsid w:val="00DC36F0"/>
    <w:rsid w:val="00E071FD"/>
    <w:rsid w:val="00E161AB"/>
    <w:rsid w:val="00E23028"/>
    <w:rsid w:val="00E255D4"/>
    <w:rsid w:val="00E27DFA"/>
    <w:rsid w:val="00E35D29"/>
    <w:rsid w:val="00E63BB6"/>
    <w:rsid w:val="00E676F3"/>
    <w:rsid w:val="00E82B05"/>
    <w:rsid w:val="00E83E4B"/>
    <w:rsid w:val="00EA428F"/>
    <w:rsid w:val="00EC3D9F"/>
    <w:rsid w:val="00ED2268"/>
    <w:rsid w:val="00EE42A8"/>
    <w:rsid w:val="00F31B40"/>
    <w:rsid w:val="00F52D1C"/>
    <w:rsid w:val="00F65835"/>
    <w:rsid w:val="00F86AA5"/>
    <w:rsid w:val="00FB3617"/>
    <w:rsid w:val="00FB3DBA"/>
    <w:rsid w:val="00FB5F0B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BAB694"/>
  <w15:chartTrackingRefBased/>
  <w15:docId w15:val="{A96CC1AA-6D0D-4B0F-8A11-FB3E34AD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56D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customStyle="1" w:styleId="Contactinfo">
    <w:name w:val="Contact info"/>
    <w:basedOn w:val="Normal"/>
    <w:qFormat/>
    <w:rsid w:val="006077D9"/>
    <w:pPr>
      <w:spacing w:after="40"/>
      <w:ind w:left="360"/>
    </w:pPr>
    <w:rPr>
      <w:rFonts w:eastAsiaTheme="minorHAnsi" w:cs="Open Sans"/>
      <w:color w:val="75716D" w:themeColor="background2" w:themeShade="80"/>
      <w:position w:val="1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C705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147B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rishiksha.ai4cs.in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.docs.live.net/c2b623c3f4ee4d7b/Desktop/linkedin.com/in/parth-gopani-899181253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dgopani3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ai4cs.i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sh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resume.dotx</Template>
  <TotalTime>21</TotalTime>
  <Pages>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Harsh</dc:creator>
  <cp:keywords/>
  <cp:lastModifiedBy>Parth Gopani</cp:lastModifiedBy>
  <cp:revision>8</cp:revision>
  <dcterms:created xsi:type="dcterms:W3CDTF">2025-11-26T05:41:00Z</dcterms:created>
  <dcterms:modified xsi:type="dcterms:W3CDTF">2026-01-08T06:31:00Z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